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bookmarkEnd w:id="0"/>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FD614D" w:rsidP="00310F17">
            <w:pPr>
              <w:pStyle w:val="Title"/>
            </w:pPr>
            <w:sdt>
              <w:sdtPr>
                <w:id w:val="-1625693074"/>
                <w:placeholder>
                  <w:docPart w:val="4C000F41B9C548E5B96FAA8EA8B55215"/>
                </w:placeholder>
                <w:temporary/>
                <w:showingPlcHdr/>
                <w15:appearance w15:val="hidden"/>
              </w:sdtPr>
              <w:sdtEndPr/>
              <w:sdtContent>
                <w:r w:rsidR="003D1B71" w:rsidRPr="00310F17">
                  <w:t>[First Name]</w:t>
                </w:r>
              </w:sdtContent>
            </w:sdt>
            <w:r w:rsidR="003D1B71" w:rsidRPr="00310F17">
              <w:br/>
            </w:r>
            <w:sdt>
              <w:sdtPr>
                <w:id w:val="1980958706"/>
                <w:placeholder>
                  <w:docPart w:val="CE74D0FE6CE447AB8EAC5883E0DF07DC"/>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25D6C71A0AF5492AA0FA6760E8666A4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FD614D" w:rsidP="00AC6C7E">
            <w:pPr>
              <w:pStyle w:val="Dates"/>
              <w:rPr>
                <w:rFonts w:ascii="Calibri" w:hAnsi="Calibri" w:cs="Calibri"/>
              </w:rPr>
            </w:pPr>
            <w:sdt>
              <w:sdtPr>
                <w:rPr>
                  <w:rFonts w:ascii="Calibri" w:hAnsi="Calibri" w:cs="Calibri"/>
                </w:rPr>
                <w:id w:val="201059472"/>
                <w:placeholder>
                  <w:docPart w:val="33AB3664E4974F629592204D8B311071"/>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1961B05CF4264C378758061ACDD64A59"/>
                </w:placeholder>
                <w:temporary/>
                <w:showingPlcHdr/>
                <w15:appearance w15:val="hidden"/>
              </w:sdtPr>
              <w:sdtEndPr/>
              <w:sdtContent>
                <w:r w:rsidR="003D1B71" w:rsidRPr="00740017">
                  <w:rPr>
                    <w:rFonts w:ascii="Calibri" w:hAnsi="Calibri" w:cs="Calibri"/>
                  </w:rPr>
                  <w:t>[To]</w:t>
                </w:r>
              </w:sdtContent>
            </w:sdt>
          </w:p>
          <w:p w:rsidR="003D1B71" w:rsidRPr="00740017" w:rsidRDefault="00FD614D" w:rsidP="00AC6C7E">
            <w:pPr>
              <w:pStyle w:val="Experience"/>
              <w:rPr>
                <w:rFonts w:ascii="Calibri" w:hAnsi="Calibri" w:cs="Calibri"/>
              </w:rPr>
            </w:pPr>
            <w:sdt>
              <w:sdtPr>
                <w:rPr>
                  <w:rFonts w:ascii="Calibri" w:hAnsi="Calibri" w:cs="Calibri"/>
                </w:rPr>
                <w:id w:val="-1167319978"/>
                <w:placeholder>
                  <w:docPart w:val="5008C549C4ED432E8A8985403131973C"/>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447415A0DA744D27BB086AC6254DEB8B"/>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941FFA6DDE014F23B21735AB28FF5EE2"/>
                </w:placeholder>
                <w:temporary/>
                <w:showingPlcHdr/>
                <w15:appearance w15:val="hidden"/>
              </w:sdtPr>
              <w:sdtEndPr/>
              <w:sdtContent>
                <w:r w:rsidR="003D1B71" w:rsidRPr="00740017">
                  <w:rPr>
                    <w:rFonts w:ascii="Calibri" w:hAnsi="Calibri" w:cs="Calibri"/>
                  </w:rPr>
                  <w:t>[Company Name]</w:t>
                </w:r>
              </w:sdtContent>
            </w:sdt>
          </w:p>
          <w:p w:rsidR="003D1B71" w:rsidRPr="00740017" w:rsidRDefault="00FD614D" w:rsidP="00AC6C7E">
            <w:pPr>
              <w:pStyle w:val="Dates"/>
              <w:rPr>
                <w:rFonts w:ascii="Calibri" w:hAnsi="Calibri" w:cs="Calibri"/>
              </w:rPr>
            </w:pPr>
            <w:sdt>
              <w:sdtPr>
                <w:rPr>
                  <w:rFonts w:ascii="Calibri" w:hAnsi="Calibri" w:cs="Calibri"/>
                </w:rPr>
                <w:id w:val="1889063361"/>
                <w:placeholder>
                  <w:docPart w:val="54624EE86A1041B89119FC4648B04DD5"/>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A4C30E3F0D4C49D2BF8A03D892CCC6CE"/>
                </w:placeholder>
                <w:temporary/>
                <w:showingPlcHdr/>
                <w15:appearance w15:val="hidden"/>
              </w:sdtPr>
              <w:sdtEndPr/>
              <w:sdtContent>
                <w:r w:rsidR="003D1B71" w:rsidRPr="00740017">
                  <w:rPr>
                    <w:rFonts w:ascii="Calibri" w:hAnsi="Calibri" w:cs="Calibri"/>
                  </w:rPr>
                  <w:t>[To]</w:t>
                </w:r>
              </w:sdtContent>
            </w:sdt>
          </w:p>
          <w:p w:rsidR="003D1B71" w:rsidRPr="00740017" w:rsidRDefault="00FD614D" w:rsidP="00AC6C7E">
            <w:pPr>
              <w:pStyle w:val="Experience"/>
              <w:rPr>
                <w:rFonts w:ascii="Calibri" w:hAnsi="Calibri" w:cs="Calibri"/>
              </w:rPr>
            </w:pPr>
            <w:sdt>
              <w:sdtPr>
                <w:rPr>
                  <w:rFonts w:ascii="Calibri" w:hAnsi="Calibri" w:cs="Calibri"/>
                </w:rPr>
                <w:id w:val="2089416168"/>
                <w:placeholder>
                  <w:docPart w:val="E4E09AD73DC24AE19DC2B82C4F6AC039"/>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03DAF02D5F084080AF2912843E9DD1F4"/>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AF026DAB368A4C58A65D6EF767289444"/>
                </w:placeholder>
                <w:temporary/>
                <w:showingPlcHdr/>
                <w15:appearance w15:val="hidden"/>
              </w:sdtPr>
              <w:sdtEndPr/>
              <w:sdtContent>
                <w:r w:rsidR="003D1B71" w:rsidRPr="00740017">
                  <w:rPr>
                    <w:rFonts w:ascii="Calibri" w:hAnsi="Calibri" w:cs="Calibri"/>
                  </w:rPr>
                  <w:t>[Company Name]</w:t>
                </w:r>
              </w:sdtContent>
            </w:sdt>
          </w:p>
          <w:p w:rsidR="003D1B71" w:rsidRPr="00740017" w:rsidRDefault="00FD614D" w:rsidP="00AC6C7E">
            <w:pPr>
              <w:pStyle w:val="Dates"/>
              <w:rPr>
                <w:rFonts w:ascii="Calibri" w:hAnsi="Calibri" w:cs="Calibri"/>
              </w:rPr>
            </w:pPr>
            <w:sdt>
              <w:sdtPr>
                <w:rPr>
                  <w:rFonts w:ascii="Calibri" w:hAnsi="Calibri" w:cs="Calibri"/>
                </w:rPr>
                <w:id w:val="-848477920"/>
                <w:placeholder>
                  <w:docPart w:val="EBBF3C51E5BF49E5AC4C7FAED7013B15"/>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9F8B0FC1E04D494D84F70344B71EEC8E"/>
                </w:placeholder>
                <w:temporary/>
                <w:showingPlcHdr/>
                <w15:appearance w15:val="hidden"/>
              </w:sdtPr>
              <w:sdtEndPr/>
              <w:sdtContent>
                <w:r w:rsidR="003D1B71" w:rsidRPr="00740017">
                  <w:rPr>
                    <w:rFonts w:ascii="Calibri" w:hAnsi="Calibri" w:cs="Calibri"/>
                  </w:rPr>
                  <w:t>[To]</w:t>
                </w:r>
              </w:sdtContent>
            </w:sdt>
          </w:p>
          <w:p w:rsidR="003D1B71" w:rsidRPr="00740017" w:rsidRDefault="00FD614D" w:rsidP="00AC6C7E">
            <w:pPr>
              <w:pStyle w:val="Experience"/>
              <w:rPr>
                <w:rFonts w:ascii="Calibri" w:hAnsi="Calibri" w:cs="Calibri"/>
              </w:rPr>
            </w:pPr>
            <w:sdt>
              <w:sdtPr>
                <w:rPr>
                  <w:rFonts w:ascii="Calibri" w:hAnsi="Calibri" w:cs="Calibri"/>
                </w:rPr>
                <w:id w:val="-1462188416"/>
                <w:placeholder>
                  <w:docPart w:val="AFB81AFEA2ED418FBE606686C8B5449F"/>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34FA4043679E49C8880418B82485D3A8"/>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EF5999D7D23C43E3AA8E9284C6118E5C"/>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24F9D551CCB84E06A7DAEE5EADC09D01"/>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14E3D057DF494EBA86EDD063F6E5E3FF"/>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FD614D" w:rsidP="00353B60">
            <w:pPr>
              <w:pStyle w:val="SchoolName"/>
            </w:pPr>
            <w:sdt>
              <w:sdtPr>
                <w:id w:val="245614494"/>
                <w:placeholder>
                  <w:docPart w:val="602B46F94FD545508EDD496EC5018266"/>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3D7808F7AAD4438DA24CBA6875AC5E02"/>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FBAF76AE4332429CB6D2F7D4F2878929"/>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738263A001EE4BFDBAB384B9131BBCCE"/>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14A83936B7C64921B6DF82A2A159A02D"/>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6659FD44BD554D79B1C26C86D2E61BC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D939C26CA19E4ED9929944D354650CE2"/>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CAC03B330A5941CBB8C6C305ED7079E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5214A70D946C43C4A567B72603F2155D"/>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BDCC832"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t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Pr="00380FD1" w:rsidRDefault="00FD614D" w:rsidP="00380FD1">
            <w:pPr>
              <w:pStyle w:val="Information"/>
            </w:pPr>
            <w:sdt>
              <w:sdtPr>
                <w:id w:val="1645700282"/>
                <w:placeholder>
                  <w:docPart w:val="723CA064165C4586B4A7C34C6785CCA3"/>
                </w:placeholder>
                <w:temporary/>
                <w:showingPlcHdr/>
                <w15:appearance w15:val="hidden"/>
              </w:sdtPr>
              <w:sdtEndPr/>
              <w:sdtContent>
                <w:r w:rsidR="003D1B71" w:rsidRPr="00380FD1">
                  <w:t>[Your Address]</w:t>
                </w:r>
              </w:sdtContent>
            </w:sdt>
          </w:p>
          <w:p w:rsidR="003D1B71" w:rsidRPr="00380FD1" w:rsidRDefault="00FD614D" w:rsidP="00380FD1">
            <w:pPr>
              <w:pStyle w:val="Information"/>
            </w:pPr>
            <w:sdt>
              <w:sdtPr>
                <w:id w:val="-798381348"/>
                <w:placeholder>
                  <w:docPart w:val="1580AFDC6CE8410887EDA9FD66973EA7"/>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FEAF86E"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T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FD614D" w:rsidP="00380FD1">
            <w:pPr>
              <w:pStyle w:val="Information"/>
            </w:pPr>
            <w:sdt>
              <w:sdtPr>
                <w:id w:val="1701595270"/>
                <w:placeholder>
                  <w:docPart w:val="457D684E4A2441BAA8E6AAC1033E71D4"/>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5063466"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3j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w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rsidR="003D1B71" w:rsidRPr="00380FD1" w:rsidRDefault="00FD614D" w:rsidP="00380FD1">
            <w:pPr>
              <w:pStyle w:val="Information"/>
            </w:pPr>
            <w:sdt>
              <w:sdtPr>
                <w:id w:val="-1997099910"/>
                <w:placeholder>
                  <w:docPart w:val="6E3EE0F83FC64A53A939241D759DD1B6"/>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F212BE1"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j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5BB1062E8F984C34954376121274F674"/>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14D" w:rsidRDefault="00FD614D" w:rsidP="00590471">
      <w:r>
        <w:separator/>
      </w:r>
    </w:p>
  </w:endnote>
  <w:endnote w:type="continuationSeparator" w:id="0">
    <w:p w:rsidR="00FD614D" w:rsidRDefault="00FD614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14D" w:rsidRDefault="00FD614D" w:rsidP="00590471">
      <w:r>
        <w:separator/>
      </w:r>
    </w:p>
  </w:footnote>
  <w:footnote w:type="continuationSeparator" w:id="0">
    <w:p w:rsidR="00FD614D" w:rsidRDefault="00FD614D"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8F70F54"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B9"/>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97BB9"/>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D614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KOM%2010\AppData\Roaming\Microsoft\Templates\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000F41B9C548E5B96FAA8EA8B55215"/>
        <w:category>
          <w:name w:val="General"/>
          <w:gallery w:val="placeholder"/>
        </w:category>
        <w:types>
          <w:type w:val="bbPlcHdr"/>
        </w:types>
        <w:behaviors>
          <w:behavior w:val="content"/>
        </w:behaviors>
        <w:guid w:val="{009567BD-1A2E-4D73-B000-3872C5B407B2}"/>
      </w:docPartPr>
      <w:docPartBody>
        <w:p w:rsidR="00000000" w:rsidRDefault="007D3DC5">
          <w:pPr>
            <w:pStyle w:val="4C000F41B9C548E5B96FAA8EA8B55215"/>
          </w:pPr>
          <w:r w:rsidRPr="00310F17">
            <w:t>[First Name]</w:t>
          </w:r>
        </w:p>
      </w:docPartBody>
    </w:docPart>
    <w:docPart>
      <w:docPartPr>
        <w:name w:val="CE74D0FE6CE447AB8EAC5883E0DF07DC"/>
        <w:category>
          <w:name w:val="General"/>
          <w:gallery w:val="placeholder"/>
        </w:category>
        <w:types>
          <w:type w:val="bbPlcHdr"/>
        </w:types>
        <w:behaviors>
          <w:behavior w:val="content"/>
        </w:behaviors>
        <w:guid w:val="{EFE4F8A4-216C-463C-BB54-AB55F77BFDDB}"/>
      </w:docPartPr>
      <w:docPartBody>
        <w:p w:rsidR="00000000" w:rsidRDefault="007D3DC5">
          <w:pPr>
            <w:pStyle w:val="CE74D0FE6CE447AB8EAC5883E0DF07DC"/>
          </w:pPr>
          <w:r w:rsidRPr="00310F17">
            <w:t>[Surname]</w:t>
          </w:r>
        </w:p>
      </w:docPartBody>
    </w:docPart>
    <w:docPart>
      <w:docPartPr>
        <w:name w:val="25D6C71A0AF5492AA0FA6760E8666A42"/>
        <w:category>
          <w:name w:val="General"/>
          <w:gallery w:val="placeholder"/>
        </w:category>
        <w:types>
          <w:type w:val="bbPlcHdr"/>
        </w:types>
        <w:behaviors>
          <w:behavior w:val="content"/>
        </w:behaviors>
        <w:guid w:val="{62A87294-8AA0-4D0E-B848-7BC4F5ED1382}"/>
      </w:docPartPr>
      <w:docPartBody>
        <w:p w:rsidR="00000000" w:rsidRDefault="007D3DC5">
          <w:pPr>
            <w:pStyle w:val="25D6C71A0AF5492AA0FA6760E8666A42"/>
          </w:pPr>
          <w:r w:rsidRPr="00AC6C7E">
            <w:t>Experience</w:t>
          </w:r>
        </w:p>
      </w:docPartBody>
    </w:docPart>
    <w:docPart>
      <w:docPartPr>
        <w:name w:val="33AB3664E4974F629592204D8B311071"/>
        <w:category>
          <w:name w:val="General"/>
          <w:gallery w:val="placeholder"/>
        </w:category>
        <w:types>
          <w:type w:val="bbPlcHdr"/>
        </w:types>
        <w:behaviors>
          <w:behavior w:val="content"/>
        </w:behaviors>
        <w:guid w:val="{9D017B87-DA3A-433F-A360-50F7E41DC74B}"/>
      </w:docPartPr>
      <w:docPartBody>
        <w:p w:rsidR="00000000" w:rsidRDefault="007D3DC5">
          <w:pPr>
            <w:pStyle w:val="33AB3664E4974F629592204D8B311071"/>
          </w:pPr>
          <w:r w:rsidRPr="00740017">
            <w:rPr>
              <w:rFonts w:ascii="Calibri" w:hAnsi="Calibri" w:cs="Calibri"/>
            </w:rPr>
            <w:t>[Dates From]</w:t>
          </w:r>
        </w:p>
      </w:docPartBody>
    </w:docPart>
    <w:docPart>
      <w:docPartPr>
        <w:name w:val="1961B05CF4264C378758061ACDD64A59"/>
        <w:category>
          <w:name w:val="General"/>
          <w:gallery w:val="placeholder"/>
        </w:category>
        <w:types>
          <w:type w:val="bbPlcHdr"/>
        </w:types>
        <w:behaviors>
          <w:behavior w:val="content"/>
        </w:behaviors>
        <w:guid w:val="{A833F1ED-FCDC-4EDC-87EF-EDECA8EB0FE4}"/>
      </w:docPartPr>
      <w:docPartBody>
        <w:p w:rsidR="00000000" w:rsidRDefault="007D3DC5">
          <w:pPr>
            <w:pStyle w:val="1961B05CF4264C378758061ACDD64A59"/>
          </w:pPr>
          <w:r w:rsidRPr="00740017">
            <w:rPr>
              <w:rFonts w:ascii="Calibri" w:hAnsi="Calibri" w:cs="Calibri"/>
            </w:rPr>
            <w:t>[To]</w:t>
          </w:r>
        </w:p>
      </w:docPartBody>
    </w:docPart>
    <w:docPart>
      <w:docPartPr>
        <w:name w:val="5008C549C4ED432E8A8985403131973C"/>
        <w:category>
          <w:name w:val="General"/>
          <w:gallery w:val="placeholder"/>
        </w:category>
        <w:types>
          <w:type w:val="bbPlcHdr"/>
        </w:types>
        <w:behaviors>
          <w:behavior w:val="content"/>
        </w:behaviors>
        <w:guid w:val="{9E7D99DC-8349-48B1-83DA-59FCBDC2C938}"/>
      </w:docPartPr>
      <w:docPartBody>
        <w:p w:rsidR="00000000" w:rsidRDefault="007D3DC5">
          <w:pPr>
            <w:pStyle w:val="5008C549C4ED432E8A8985403131973C"/>
          </w:pPr>
          <w:r w:rsidRPr="00740017">
            <w:rPr>
              <w:rFonts w:ascii="Calibri" w:hAnsi="Calibri" w:cs="Calibri"/>
            </w:rPr>
            <w:t>[Job Title]</w:t>
          </w:r>
        </w:p>
      </w:docPartBody>
    </w:docPart>
    <w:docPart>
      <w:docPartPr>
        <w:name w:val="447415A0DA744D27BB086AC6254DEB8B"/>
        <w:category>
          <w:name w:val="General"/>
          <w:gallery w:val="placeholder"/>
        </w:category>
        <w:types>
          <w:type w:val="bbPlcHdr"/>
        </w:types>
        <w:behaviors>
          <w:behavior w:val="content"/>
        </w:behaviors>
        <w:guid w:val="{626AF545-2579-4C38-827F-7D2782177D92}"/>
      </w:docPartPr>
      <w:docPartBody>
        <w:p w:rsidR="00000000" w:rsidRDefault="007D3DC5">
          <w:pPr>
            <w:pStyle w:val="447415A0DA744D27BB086AC6254DEB8B"/>
          </w:pPr>
          <w:r w:rsidRPr="00740017">
            <w:rPr>
              <w:rFonts w:ascii="Calibri" w:hAnsi="Calibri" w:cs="Calibri"/>
            </w:rPr>
            <w:t>[Job Position]</w:t>
          </w:r>
        </w:p>
      </w:docPartBody>
    </w:docPart>
    <w:docPart>
      <w:docPartPr>
        <w:name w:val="941FFA6DDE014F23B21735AB28FF5EE2"/>
        <w:category>
          <w:name w:val="General"/>
          <w:gallery w:val="placeholder"/>
        </w:category>
        <w:types>
          <w:type w:val="bbPlcHdr"/>
        </w:types>
        <w:behaviors>
          <w:behavior w:val="content"/>
        </w:behaviors>
        <w:guid w:val="{467CF876-5DF7-4161-9D40-BDB47899334C}"/>
      </w:docPartPr>
      <w:docPartBody>
        <w:p w:rsidR="00000000" w:rsidRDefault="007D3DC5">
          <w:pPr>
            <w:pStyle w:val="941FFA6DDE014F23B21735AB28FF5EE2"/>
          </w:pPr>
          <w:r w:rsidRPr="00740017">
            <w:rPr>
              <w:rFonts w:ascii="Calibri" w:hAnsi="Calibri" w:cs="Calibri"/>
            </w:rPr>
            <w:t>[Company Name]</w:t>
          </w:r>
        </w:p>
      </w:docPartBody>
    </w:docPart>
    <w:docPart>
      <w:docPartPr>
        <w:name w:val="54624EE86A1041B89119FC4648B04DD5"/>
        <w:category>
          <w:name w:val="General"/>
          <w:gallery w:val="placeholder"/>
        </w:category>
        <w:types>
          <w:type w:val="bbPlcHdr"/>
        </w:types>
        <w:behaviors>
          <w:behavior w:val="content"/>
        </w:behaviors>
        <w:guid w:val="{EC95350B-CB7F-49F8-B8FA-2AF62D5B8E07}"/>
      </w:docPartPr>
      <w:docPartBody>
        <w:p w:rsidR="00000000" w:rsidRDefault="007D3DC5">
          <w:pPr>
            <w:pStyle w:val="54624EE86A1041B89119FC4648B04DD5"/>
          </w:pPr>
          <w:r w:rsidRPr="00740017">
            <w:rPr>
              <w:rFonts w:ascii="Calibri" w:hAnsi="Calibri" w:cs="Calibri"/>
            </w:rPr>
            <w:t>[Dates From]</w:t>
          </w:r>
        </w:p>
      </w:docPartBody>
    </w:docPart>
    <w:docPart>
      <w:docPartPr>
        <w:name w:val="A4C30E3F0D4C49D2BF8A03D892CCC6CE"/>
        <w:category>
          <w:name w:val="General"/>
          <w:gallery w:val="placeholder"/>
        </w:category>
        <w:types>
          <w:type w:val="bbPlcHdr"/>
        </w:types>
        <w:behaviors>
          <w:behavior w:val="content"/>
        </w:behaviors>
        <w:guid w:val="{6B089EA6-FE7A-404E-A178-88769A5E286A}"/>
      </w:docPartPr>
      <w:docPartBody>
        <w:p w:rsidR="00000000" w:rsidRDefault="007D3DC5">
          <w:pPr>
            <w:pStyle w:val="A4C30E3F0D4C49D2BF8A03D892CCC6CE"/>
          </w:pPr>
          <w:r w:rsidRPr="00740017">
            <w:rPr>
              <w:rFonts w:ascii="Calibri" w:hAnsi="Calibri" w:cs="Calibri"/>
            </w:rPr>
            <w:t>[To]</w:t>
          </w:r>
        </w:p>
      </w:docPartBody>
    </w:docPart>
    <w:docPart>
      <w:docPartPr>
        <w:name w:val="E4E09AD73DC24AE19DC2B82C4F6AC039"/>
        <w:category>
          <w:name w:val="General"/>
          <w:gallery w:val="placeholder"/>
        </w:category>
        <w:types>
          <w:type w:val="bbPlcHdr"/>
        </w:types>
        <w:behaviors>
          <w:behavior w:val="content"/>
        </w:behaviors>
        <w:guid w:val="{2F5A750B-2179-4C4A-BAE7-8BB3E7B19530}"/>
      </w:docPartPr>
      <w:docPartBody>
        <w:p w:rsidR="00000000" w:rsidRDefault="007D3DC5">
          <w:pPr>
            <w:pStyle w:val="E4E09AD73DC24AE19DC2B82C4F6AC039"/>
          </w:pPr>
          <w:r w:rsidRPr="00740017">
            <w:rPr>
              <w:rFonts w:ascii="Calibri" w:hAnsi="Calibri" w:cs="Calibri"/>
            </w:rPr>
            <w:t>[Job Title]</w:t>
          </w:r>
        </w:p>
      </w:docPartBody>
    </w:docPart>
    <w:docPart>
      <w:docPartPr>
        <w:name w:val="03DAF02D5F084080AF2912843E9DD1F4"/>
        <w:category>
          <w:name w:val="General"/>
          <w:gallery w:val="placeholder"/>
        </w:category>
        <w:types>
          <w:type w:val="bbPlcHdr"/>
        </w:types>
        <w:behaviors>
          <w:behavior w:val="content"/>
        </w:behaviors>
        <w:guid w:val="{A4282506-27D7-455F-8768-090A3D88B459}"/>
      </w:docPartPr>
      <w:docPartBody>
        <w:p w:rsidR="00000000" w:rsidRDefault="007D3DC5">
          <w:pPr>
            <w:pStyle w:val="03DAF02D5F084080AF2912843E9DD1F4"/>
          </w:pPr>
          <w:r w:rsidRPr="00740017">
            <w:rPr>
              <w:rFonts w:ascii="Calibri" w:hAnsi="Calibri" w:cs="Calibri"/>
            </w:rPr>
            <w:t>[Job Position]</w:t>
          </w:r>
        </w:p>
      </w:docPartBody>
    </w:docPart>
    <w:docPart>
      <w:docPartPr>
        <w:name w:val="AF026DAB368A4C58A65D6EF767289444"/>
        <w:category>
          <w:name w:val="General"/>
          <w:gallery w:val="placeholder"/>
        </w:category>
        <w:types>
          <w:type w:val="bbPlcHdr"/>
        </w:types>
        <w:behaviors>
          <w:behavior w:val="content"/>
        </w:behaviors>
        <w:guid w:val="{74B4DD7B-C250-4217-A771-CB5A195F444F}"/>
      </w:docPartPr>
      <w:docPartBody>
        <w:p w:rsidR="00000000" w:rsidRDefault="007D3DC5">
          <w:pPr>
            <w:pStyle w:val="AF026DAB368A4C58A65D6EF767289444"/>
          </w:pPr>
          <w:r w:rsidRPr="00740017">
            <w:rPr>
              <w:rFonts w:ascii="Calibri" w:hAnsi="Calibri" w:cs="Calibri"/>
            </w:rPr>
            <w:t>[Company Name]</w:t>
          </w:r>
        </w:p>
      </w:docPartBody>
    </w:docPart>
    <w:docPart>
      <w:docPartPr>
        <w:name w:val="EBBF3C51E5BF49E5AC4C7FAED7013B15"/>
        <w:category>
          <w:name w:val="General"/>
          <w:gallery w:val="placeholder"/>
        </w:category>
        <w:types>
          <w:type w:val="bbPlcHdr"/>
        </w:types>
        <w:behaviors>
          <w:behavior w:val="content"/>
        </w:behaviors>
        <w:guid w:val="{B7C11E57-39E3-4D9C-8129-7A238AAD8BB4}"/>
      </w:docPartPr>
      <w:docPartBody>
        <w:p w:rsidR="00000000" w:rsidRDefault="007D3DC5">
          <w:pPr>
            <w:pStyle w:val="EBBF3C51E5BF49E5AC4C7FAED7013B15"/>
          </w:pPr>
          <w:r w:rsidRPr="00740017">
            <w:rPr>
              <w:rFonts w:ascii="Calibri" w:hAnsi="Calibri" w:cs="Calibri"/>
            </w:rPr>
            <w:t>[Dates From]</w:t>
          </w:r>
        </w:p>
      </w:docPartBody>
    </w:docPart>
    <w:docPart>
      <w:docPartPr>
        <w:name w:val="9F8B0FC1E04D494D84F70344B71EEC8E"/>
        <w:category>
          <w:name w:val="General"/>
          <w:gallery w:val="placeholder"/>
        </w:category>
        <w:types>
          <w:type w:val="bbPlcHdr"/>
        </w:types>
        <w:behaviors>
          <w:behavior w:val="content"/>
        </w:behaviors>
        <w:guid w:val="{4ACD8E7A-8D00-44BC-BF53-69A962A17197}"/>
      </w:docPartPr>
      <w:docPartBody>
        <w:p w:rsidR="00000000" w:rsidRDefault="007D3DC5">
          <w:pPr>
            <w:pStyle w:val="9F8B0FC1E04D494D84F70344B71EEC8E"/>
          </w:pPr>
          <w:r w:rsidRPr="00740017">
            <w:rPr>
              <w:rFonts w:ascii="Calibri" w:hAnsi="Calibri" w:cs="Calibri"/>
            </w:rPr>
            <w:t>[To]</w:t>
          </w:r>
        </w:p>
      </w:docPartBody>
    </w:docPart>
    <w:docPart>
      <w:docPartPr>
        <w:name w:val="AFB81AFEA2ED418FBE606686C8B5449F"/>
        <w:category>
          <w:name w:val="General"/>
          <w:gallery w:val="placeholder"/>
        </w:category>
        <w:types>
          <w:type w:val="bbPlcHdr"/>
        </w:types>
        <w:behaviors>
          <w:behavior w:val="content"/>
        </w:behaviors>
        <w:guid w:val="{AFB71DEC-6B01-450E-BEE9-7C18B37A5F87}"/>
      </w:docPartPr>
      <w:docPartBody>
        <w:p w:rsidR="00000000" w:rsidRDefault="007D3DC5">
          <w:pPr>
            <w:pStyle w:val="AFB81AFEA2ED418FBE606686C8B5449F"/>
          </w:pPr>
          <w:r w:rsidRPr="00740017">
            <w:rPr>
              <w:rFonts w:ascii="Calibri" w:hAnsi="Calibri" w:cs="Calibri"/>
            </w:rPr>
            <w:t>[Job Title]</w:t>
          </w:r>
        </w:p>
      </w:docPartBody>
    </w:docPart>
    <w:docPart>
      <w:docPartPr>
        <w:name w:val="34FA4043679E49C8880418B82485D3A8"/>
        <w:category>
          <w:name w:val="General"/>
          <w:gallery w:val="placeholder"/>
        </w:category>
        <w:types>
          <w:type w:val="bbPlcHdr"/>
        </w:types>
        <w:behaviors>
          <w:behavior w:val="content"/>
        </w:behaviors>
        <w:guid w:val="{1CEE9CEC-1192-4776-B829-A8E37D127024}"/>
      </w:docPartPr>
      <w:docPartBody>
        <w:p w:rsidR="00000000" w:rsidRDefault="007D3DC5">
          <w:pPr>
            <w:pStyle w:val="34FA4043679E49C8880418B82485D3A8"/>
          </w:pPr>
          <w:r w:rsidRPr="00740017">
            <w:rPr>
              <w:rFonts w:ascii="Calibri" w:hAnsi="Calibri" w:cs="Calibri"/>
            </w:rPr>
            <w:t>[Job Position]</w:t>
          </w:r>
        </w:p>
      </w:docPartBody>
    </w:docPart>
    <w:docPart>
      <w:docPartPr>
        <w:name w:val="EF5999D7D23C43E3AA8E9284C6118E5C"/>
        <w:category>
          <w:name w:val="General"/>
          <w:gallery w:val="placeholder"/>
        </w:category>
        <w:types>
          <w:type w:val="bbPlcHdr"/>
        </w:types>
        <w:behaviors>
          <w:behavior w:val="content"/>
        </w:behaviors>
        <w:guid w:val="{7D14457B-D48D-4DC9-B9F2-5D4667F7501D}"/>
      </w:docPartPr>
      <w:docPartBody>
        <w:p w:rsidR="00000000" w:rsidRDefault="007D3DC5">
          <w:pPr>
            <w:pStyle w:val="EF5999D7D23C43E3AA8E9284C6118E5C"/>
          </w:pPr>
          <w:r w:rsidRPr="00740017">
            <w:rPr>
              <w:rFonts w:ascii="Calibri" w:hAnsi="Calibri" w:cs="Calibri"/>
            </w:rPr>
            <w:t>[Company Name]</w:t>
          </w:r>
        </w:p>
      </w:docPartBody>
    </w:docPart>
    <w:docPart>
      <w:docPartPr>
        <w:name w:val="24F9D551CCB84E06A7DAEE5EADC09D01"/>
        <w:category>
          <w:name w:val="General"/>
          <w:gallery w:val="placeholder"/>
        </w:category>
        <w:types>
          <w:type w:val="bbPlcHdr"/>
        </w:types>
        <w:behaviors>
          <w:behavior w:val="content"/>
        </w:behaviors>
        <w:guid w:val="{A9450C5F-E46B-480B-8603-D140FAA440E7}"/>
      </w:docPartPr>
      <w:docPartBody>
        <w:p w:rsidR="00000000" w:rsidRDefault="007D3DC5">
          <w:pPr>
            <w:pStyle w:val="24F9D551CCB84E06A7DAEE5EADC09D01"/>
          </w:pPr>
          <w:r w:rsidRPr="00740017">
            <w:rPr>
              <w:rFonts w:ascii="Calibri" w:hAnsi="Calibri" w:cs="Calibri"/>
            </w:rPr>
            <w:t>[This is the place for a brief summary of your key responsibilities and most stellar accomplishments.]</w:t>
          </w:r>
        </w:p>
      </w:docPartBody>
    </w:docPart>
    <w:docPart>
      <w:docPartPr>
        <w:name w:val="14E3D057DF494EBA86EDD063F6E5E3FF"/>
        <w:category>
          <w:name w:val="General"/>
          <w:gallery w:val="placeholder"/>
        </w:category>
        <w:types>
          <w:type w:val="bbPlcHdr"/>
        </w:types>
        <w:behaviors>
          <w:behavior w:val="content"/>
        </w:behaviors>
        <w:guid w:val="{1F8DD92D-7017-4D1D-B792-19DC245A0D98}"/>
      </w:docPartPr>
      <w:docPartBody>
        <w:p w:rsidR="00000000" w:rsidRDefault="007D3DC5">
          <w:pPr>
            <w:pStyle w:val="14E3D057DF494EBA86EDD063F6E5E3FF"/>
          </w:pPr>
          <w:r w:rsidRPr="00AC6C7E">
            <w:t>Education</w:t>
          </w:r>
        </w:p>
      </w:docPartBody>
    </w:docPart>
    <w:docPart>
      <w:docPartPr>
        <w:name w:val="602B46F94FD545508EDD496EC5018266"/>
        <w:category>
          <w:name w:val="General"/>
          <w:gallery w:val="placeholder"/>
        </w:category>
        <w:types>
          <w:type w:val="bbPlcHdr"/>
        </w:types>
        <w:behaviors>
          <w:behavior w:val="content"/>
        </w:behaviors>
        <w:guid w:val="{EDF9303C-2366-402F-A869-E5A8A248AF83}"/>
      </w:docPartPr>
      <w:docPartBody>
        <w:p w:rsidR="00000000" w:rsidRDefault="007D3DC5">
          <w:pPr>
            <w:pStyle w:val="602B46F94FD545508EDD496EC5018266"/>
          </w:pPr>
          <w:r w:rsidRPr="00740017">
            <w:t>[School Name]</w:t>
          </w:r>
        </w:p>
      </w:docPartBody>
    </w:docPart>
    <w:docPart>
      <w:docPartPr>
        <w:name w:val="3D7808F7AAD4438DA24CBA6875AC5E02"/>
        <w:category>
          <w:name w:val="General"/>
          <w:gallery w:val="placeholder"/>
        </w:category>
        <w:types>
          <w:type w:val="bbPlcHdr"/>
        </w:types>
        <w:behaviors>
          <w:behavior w:val="content"/>
        </w:behaviors>
        <w:guid w:val="{0EDFEC1E-CFC8-4894-A726-59B76F3AC959}"/>
      </w:docPartPr>
      <w:docPartBody>
        <w:p w:rsidR="00000000" w:rsidRDefault="007D3DC5">
          <w:pPr>
            <w:pStyle w:val="3D7808F7AAD4438DA24CBA6875AC5E02"/>
          </w:pPr>
          <w:r w:rsidRPr="00353B60">
            <w:t>[City, State]</w:t>
          </w:r>
        </w:p>
      </w:docPartBody>
    </w:docPart>
    <w:docPart>
      <w:docPartPr>
        <w:name w:val="FBAF76AE4332429CB6D2F7D4F2878929"/>
        <w:category>
          <w:name w:val="General"/>
          <w:gallery w:val="placeholder"/>
        </w:category>
        <w:types>
          <w:type w:val="bbPlcHdr"/>
        </w:types>
        <w:behaviors>
          <w:behavior w:val="content"/>
        </w:behaviors>
        <w:guid w:val="{F9F21B73-1ADB-42DC-857D-24DE91276E37}"/>
      </w:docPartPr>
      <w:docPartBody>
        <w:p w:rsidR="00000000" w:rsidRDefault="007D3DC5">
          <w:pPr>
            <w:pStyle w:val="FBAF76AE4332429CB6D2F7D4F2878929"/>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738263A001EE4BFDBAB384B9131BBCCE"/>
        <w:category>
          <w:name w:val="General"/>
          <w:gallery w:val="placeholder"/>
        </w:category>
        <w:types>
          <w:type w:val="bbPlcHdr"/>
        </w:types>
        <w:behaviors>
          <w:behavior w:val="content"/>
        </w:behaviors>
        <w:guid w:val="{138F9A9B-AFAA-4417-8123-D7845B726D98}"/>
      </w:docPartPr>
      <w:docPartBody>
        <w:p w:rsidR="00000000" w:rsidRDefault="007D3DC5">
          <w:pPr>
            <w:pStyle w:val="738263A001EE4BFDBAB384B9131BBCCE"/>
          </w:pPr>
          <w:r w:rsidRPr="00AC6C7E">
            <w:t>Communication</w:t>
          </w:r>
        </w:p>
      </w:docPartBody>
    </w:docPart>
    <w:docPart>
      <w:docPartPr>
        <w:name w:val="14A83936B7C64921B6DF82A2A159A02D"/>
        <w:category>
          <w:name w:val="General"/>
          <w:gallery w:val="placeholder"/>
        </w:category>
        <w:types>
          <w:type w:val="bbPlcHdr"/>
        </w:types>
        <w:behaviors>
          <w:behavior w:val="content"/>
        </w:behaviors>
        <w:guid w:val="{4C2C3D73-4824-47D4-AB1E-42FAF0EADF98}"/>
      </w:docPartPr>
      <w:docPartBody>
        <w:p w:rsidR="00000000" w:rsidRDefault="007D3DC5">
          <w:pPr>
            <w:pStyle w:val="14A83936B7C64921B6DF82A2A159A02D"/>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6659FD44BD554D79B1C26C86D2E61BC5"/>
        <w:category>
          <w:name w:val="General"/>
          <w:gallery w:val="placeholder"/>
        </w:category>
        <w:types>
          <w:type w:val="bbPlcHdr"/>
        </w:types>
        <w:behaviors>
          <w:behavior w:val="content"/>
        </w:behaviors>
        <w:guid w:val="{8E280F9D-E822-4827-BA43-DECEF008FDFF}"/>
      </w:docPartPr>
      <w:docPartBody>
        <w:p w:rsidR="00000000" w:rsidRDefault="007D3DC5">
          <w:pPr>
            <w:pStyle w:val="6659FD44BD554D79B1C26C86D2E61BC5"/>
          </w:pPr>
          <w:r w:rsidRPr="00AC6C7E">
            <w:t>Leadership</w:t>
          </w:r>
        </w:p>
      </w:docPartBody>
    </w:docPart>
    <w:docPart>
      <w:docPartPr>
        <w:name w:val="D939C26CA19E4ED9929944D354650CE2"/>
        <w:category>
          <w:name w:val="General"/>
          <w:gallery w:val="placeholder"/>
        </w:category>
        <w:types>
          <w:type w:val="bbPlcHdr"/>
        </w:types>
        <w:behaviors>
          <w:behavior w:val="content"/>
        </w:behaviors>
        <w:guid w:val="{30501BBF-83C6-4DD2-BB50-0738F5BEB97F}"/>
      </w:docPartPr>
      <w:docPartBody>
        <w:p w:rsidR="00000000" w:rsidRDefault="007D3DC5">
          <w:pPr>
            <w:pStyle w:val="D939C26CA19E4ED9929944D354650CE2"/>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CAC03B330A5941CBB8C6C305ED7079E2"/>
        <w:category>
          <w:name w:val="General"/>
          <w:gallery w:val="placeholder"/>
        </w:category>
        <w:types>
          <w:type w:val="bbPlcHdr"/>
        </w:types>
        <w:behaviors>
          <w:behavior w:val="content"/>
        </w:behaviors>
        <w:guid w:val="{28ECC55D-38AA-42E6-AF2B-D6FB839DDFDB}"/>
      </w:docPartPr>
      <w:docPartBody>
        <w:p w:rsidR="00000000" w:rsidRDefault="007D3DC5">
          <w:pPr>
            <w:pStyle w:val="CAC03B330A5941CBB8C6C305ED7079E2"/>
          </w:pPr>
          <w:r w:rsidRPr="00AC6C7E">
            <w:t>References</w:t>
          </w:r>
        </w:p>
      </w:docPartBody>
    </w:docPart>
    <w:docPart>
      <w:docPartPr>
        <w:name w:val="5214A70D946C43C4A567B72603F2155D"/>
        <w:category>
          <w:name w:val="General"/>
          <w:gallery w:val="placeholder"/>
        </w:category>
        <w:types>
          <w:type w:val="bbPlcHdr"/>
        </w:types>
        <w:behaviors>
          <w:behavior w:val="content"/>
        </w:behaviors>
        <w:guid w:val="{20143067-3030-486D-9CBA-48105E1188B0}"/>
      </w:docPartPr>
      <w:docPartBody>
        <w:p w:rsidR="00000000" w:rsidRDefault="007D3DC5">
          <w:pPr>
            <w:pStyle w:val="5214A70D946C43C4A567B72603F2155D"/>
          </w:pPr>
          <w:r w:rsidRPr="00740017">
            <w:rPr>
              <w:rFonts w:ascii="Calibri" w:hAnsi="Calibri" w:cs="Calibri"/>
            </w:rPr>
            <w:t>[Available upon request.]</w:t>
          </w:r>
        </w:p>
      </w:docPartBody>
    </w:docPart>
    <w:docPart>
      <w:docPartPr>
        <w:name w:val="723CA064165C4586B4A7C34C6785CCA3"/>
        <w:category>
          <w:name w:val="General"/>
          <w:gallery w:val="placeholder"/>
        </w:category>
        <w:types>
          <w:type w:val="bbPlcHdr"/>
        </w:types>
        <w:behaviors>
          <w:behavior w:val="content"/>
        </w:behaviors>
        <w:guid w:val="{0770F43B-63FE-4B81-8F4C-BA3F2717D6EE}"/>
      </w:docPartPr>
      <w:docPartBody>
        <w:p w:rsidR="00000000" w:rsidRDefault="007D3DC5">
          <w:pPr>
            <w:pStyle w:val="723CA064165C4586B4A7C34C6785CCA3"/>
          </w:pPr>
          <w:r w:rsidRPr="00380FD1">
            <w:t>[Your Address]</w:t>
          </w:r>
        </w:p>
      </w:docPartBody>
    </w:docPart>
    <w:docPart>
      <w:docPartPr>
        <w:name w:val="1580AFDC6CE8410887EDA9FD66973EA7"/>
        <w:category>
          <w:name w:val="General"/>
          <w:gallery w:val="placeholder"/>
        </w:category>
        <w:types>
          <w:type w:val="bbPlcHdr"/>
        </w:types>
        <w:behaviors>
          <w:behavior w:val="content"/>
        </w:behaviors>
        <w:guid w:val="{09A30B51-B9E0-4B96-82B0-FE649CD5AB00}"/>
      </w:docPartPr>
      <w:docPartBody>
        <w:p w:rsidR="00000000" w:rsidRDefault="007D3DC5">
          <w:pPr>
            <w:pStyle w:val="1580AFDC6CE8410887EDA9FD66973EA7"/>
          </w:pPr>
          <w:r w:rsidRPr="00380FD1">
            <w:t>[City, ST ZIP Code]</w:t>
          </w:r>
        </w:p>
      </w:docPartBody>
    </w:docPart>
    <w:docPart>
      <w:docPartPr>
        <w:name w:val="457D684E4A2441BAA8E6AAC1033E71D4"/>
        <w:category>
          <w:name w:val="General"/>
          <w:gallery w:val="placeholder"/>
        </w:category>
        <w:types>
          <w:type w:val="bbPlcHdr"/>
        </w:types>
        <w:behaviors>
          <w:behavior w:val="content"/>
        </w:behaviors>
        <w:guid w:val="{F88B74CD-BA81-4232-A947-246DFEA5EE7E}"/>
      </w:docPartPr>
      <w:docPartBody>
        <w:p w:rsidR="00000000" w:rsidRDefault="007D3DC5">
          <w:pPr>
            <w:pStyle w:val="457D684E4A2441BAA8E6AAC1033E71D4"/>
          </w:pPr>
          <w:r w:rsidRPr="00380FD1">
            <w:t>[Your Phone]</w:t>
          </w:r>
        </w:p>
      </w:docPartBody>
    </w:docPart>
    <w:docPart>
      <w:docPartPr>
        <w:name w:val="6E3EE0F83FC64A53A939241D759DD1B6"/>
        <w:category>
          <w:name w:val="General"/>
          <w:gallery w:val="placeholder"/>
        </w:category>
        <w:types>
          <w:type w:val="bbPlcHdr"/>
        </w:types>
        <w:behaviors>
          <w:behavior w:val="content"/>
        </w:behaviors>
        <w:guid w:val="{D56F2471-8F6F-48A9-BF8B-5D19630DB1BF}"/>
      </w:docPartPr>
      <w:docPartBody>
        <w:p w:rsidR="00000000" w:rsidRDefault="007D3DC5">
          <w:pPr>
            <w:pStyle w:val="6E3EE0F83FC64A53A939241D759DD1B6"/>
          </w:pPr>
          <w:r w:rsidRPr="00380FD1">
            <w:t>[Your Email]</w:t>
          </w:r>
        </w:p>
      </w:docPartBody>
    </w:docPart>
    <w:docPart>
      <w:docPartPr>
        <w:name w:val="5BB1062E8F984C34954376121274F674"/>
        <w:category>
          <w:name w:val="General"/>
          <w:gallery w:val="placeholder"/>
        </w:category>
        <w:types>
          <w:type w:val="bbPlcHdr"/>
        </w:types>
        <w:behaviors>
          <w:behavior w:val="content"/>
        </w:behaviors>
        <w:guid w:val="{32866264-63C2-4678-8F5D-E39D8886DBD2}"/>
      </w:docPartPr>
      <w:docPartBody>
        <w:p w:rsidR="00000000" w:rsidRDefault="007D3DC5">
          <w:pPr>
            <w:pStyle w:val="5BB1062E8F984C34954376121274F674"/>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DC5"/>
    <w:rsid w:val="007D3D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000F41B9C548E5B96FAA8EA8B55215">
    <w:name w:val="4C000F41B9C548E5B96FAA8EA8B55215"/>
  </w:style>
  <w:style w:type="paragraph" w:customStyle="1" w:styleId="CE74D0FE6CE447AB8EAC5883E0DF07DC">
    <w:name w:val="CE74D0FE6CE447AB8EAC5883E0DF07DC"/>
  </w:style>
  <w:style w:type="paragraph" w:customStyle="1" w:styleId="25D6C71A0AF5492AA0FA6760E8666A42">
    <w:name w:val="25D6C71A0AF5492AA0FA6760E8666A42"/>
  </w:style>
  <w:style w:type="paragraph" w:customStyle="1" w:styleId="33AB3664E4974F629592204D8B311071">
    <w:name w:val="33AB3664E4974F629592204D8B311071"/>
  </w:style>
  <w:style w:type="paragraph" w:customStyle="1" w:styleId="1961B05CF4264C378758061ACDD64A59">
    <w:name w:val="1961B05CF4264C378758061ACDD64A59"/>
  </w:style>
  <w:style w:type="paragraph" w:customStyle="1" w:styleId="5008C549C4ED432E8A8985403131973C">
    <w:name w:val="5008C549C4ED432E8A8985403131973C"/>
  </w:style>
  <w:style w:type="paragraph" w:customStyle="1" w:styleId="447415A0DA744D27BB086AC6254DEB8B">
    <w:name w:val="447415A0DA744D27BB086AC6254DEB8B"/>
  </w:style>
  <w:style w:type="paragraph" w:customStyle="1" w:styleId="941FFA6DDE014F23B21735AB28FF5EE2">
    <w:name w:val="941FFA6DDE014F23B21735AB28FF5EE2"/>
  </w:style>
  <w:style w:type="paragraph" w:customStyle="1" w:styleId="54624EE86A1041B89119FC4648B04DD5">
    <w:name w:val="54624EE86A1041B89119FC4648B04DD5"/>
  </w:style>
  <w:style w:type="paragraph" w:customStyle="1" w:styleId="A4C30E3F0D4C49D2BF8A03D892CCC6CE">
    <w:name w:val="A4C30E3F0D4C49D2BF8A03D892CCC6CE"/>
  </w:style>
  <w:style w:type="paragraph" w:customStyle="1" w:styleId="E4E09AD73DC24AE19DC2B82C4F6AC039">
    <w:name w:val="E4E09AD73DC24AE19DC2B82C4F6AC039"/>
  </w:style>
  <w:style w:type="paragraph" w:customStyle="1" w:styleId="03DAF02D5F084080AF2912843E9DD1F4">
    <w:name w:val="03DAF02D5F084080AF2912843E9DD1F4"/>
  </w:style>
  <w:style w:type="paragraph" w:customStyle="1" w:styleId="AF026DAB368A4C58A65D6EF767289444">
    <w:name w:val="AF026DAB368A4C58A65D6EF767289444"/>
  </w:style>
  <w:style w:type="paragraph" w:customStyle="1" w:styleId="EBBF3C51E5BF49E5AC4C7FAED7013B15">
    <w:name w:val="EBBF3C51E5BF49E5AC4C7FAED7013B15"/>
  </w:style>
  <w:style w:type="paragraph" w:customStyle="1" w:styleId="9F8B0FC1E04D494D84F70344B71EEC8E">
    <w:name w:val="9F8B0FC1E04D494D84F70344B71EEC8E"/>
  </w:style>
  <w:style w:type="paragraph" w:customStyle="1" w:styleId="AFB81AFEA2ED418FBE606686C8B5449F">
    <w:name w:val="AFB81AFEA2ED418FBE606686C8B5449F"/>
  </w:style>
  <w:style w:type="paragraph" w:customStyle="1" w:styleId="34FA4043679E49C8880418B82485D3A8">
    <w:name w:val="34FA4043679E49C8880418B82485D3A8"/>
  </w:style>
  <w:style w:type="paragraph" w:customStyle="1" w:styleId="EF5999D7D23C43E3AA8E9284C6118E5C">
    <w:name w:val="EF5999D7D23C43E3AA8E9284C6118E5C"/>
  </w:style>
  <w:style w:type="paragraph" w:customStyle="1" w:styleId="24F9D551CCB84E06A7DAEE5EADC09D01">
    <w:name w:val="24F9D551CCB84E06A7DAEE5EADC09D01"/>
  </w:style>
  <w:style w:type="paragraph" w:customStyle="1" w:styleId="14E3D057DF494EBA86EDD063F6E5E3FF">
    <w:name w:val="14E3D057DF494EBA86EDD063F6E5E3FF"/>
  </w:style>
  <w:style w:type="paragraph" w:customStyle="1" w:styleId="602B46F94FD545508EDD496EC5018266">
    <w:name w:val="602B46F94FD545508EDD496EC5018266"/>
  </w:style>
  <w:style w:type="paragraph" w:customStyle="1" w:styleId="3D7808F7AAD4438DA24CBA6875AC5E02">
    <w:name w:val="3D7808F7AAD4438DA24CBA6875AC5E02"/>
  </w:style>
  <w:style w:type="paragraph" w:customStyle="1" w:styleId="FBAF76AE4332429CB6D2F7D4F2878929">
    <w:name w:val="FBAF76AE4332429CB6D2F7D4F2878929"/>
  </w:style>
  <w:style w:type="paragraph" w:customStyle="1" w:styleId="738263A001EE4BFDBAB384B9131BBCCE">
    <w:name w:val="738263A001EE4BFDBAB384B9131BBCCE"/>
  </w:style>
  <w:style w:type="paragraph" w:customStyle="1" w:styleId="14A83936B7C64921B6DF82A2A159A02D">
    <w:name w:val="14A83936B7C64921B6DF82A2A159A02D"/>
  </w:style>
  <w:style w:type="paragraph" w:customStyle="1" w:styleId="6659FD44BD554D79B1C26C86D2E61BC5">
    <w:name w:val="6659FD44BD554D79B1C26C86D2E61BC5"/>
  </w:style>
  <w:style w:type="paragraph" w:customStyle="1" w:styleId="D939C26CA19E4ED9929944D354650CE2">
    <w:name w:val="D939C26CA19E4ED9929944D354650CE2"/>
  </w:style>
  <w:style w:type="paragraph" w:customStyle="1" w:styleId="CAC03B330A5941CBB8C6C305ED7079E2">
    <w:name w:val="CAC03B330A5941CBB8C6C305ED7079E2"/>
  </w:style>
  <w:style w:type="paragraph" w:customStyle="1" w:styleId="5214A70D946C43C4A567B72603F2155D">
    <w:name w:val="5214A70D946C43C4A567B72603F2155D"/>
  </w:style>
  <w:style w:type="paragraph" w:customStyle="1" w:styleId="723CA064165C4586B4A7C34C6785CCA3">
    <w:name w:val="723CA064165C4586B4A7C34C6785CCA3"/>
  </w:style>
  <w:style w:type="paragraph" w:customStyle="1" w:styleId="1580AFDC6CE8410887EDA9FD66973EA7">
    <w:name w:val="1580AFDC6CE8410887EDA9FD66973EA7"/>
  </w:style>
  <w:style w:type="paragraph" w:customStyle="1" w:styleId="457D684E4A2441BAA8E6AAC1033E71D4">
    <w:name w:val="457D684E4A2441BAA8E6AAC1033E71D4"/>
  </w:style>
  <w:style w:type="paragraph" w:customStyle="1" w:styleId="6E3EE0F83FC64A53A939241D759DD1B6">
    <w:name w:val="6E3EE0F83FC64A53A939241D759DD1B6"/>
  </w:style>
  <w:style w:type="character" w:styleId="PlaceholderText">
    <w:name w:val="Placeholder Text"/>
    <w:basedOn w:val="DefaultParagraphFont"/>
    <w:uiPriority w:val="99"/>
    <w:semiHidden/>
    <w:rPr>
      <w:color w:val="808080"/>
    </w:rPr>
  </w:style>
  <w:style w:type="paragraph" w:customStyle="1" w:styleId="5BB1062E8F984C34954376121274F674">
    <w:name w:val="5BB1062E8F984C34954376121274F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Bubbles resume</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2022-12-23T07:06:00Z</dcterms:created>
  <dcterms:modified xsi:type="dcterms:W3CDTF">2022-12-23T07:06:00Z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